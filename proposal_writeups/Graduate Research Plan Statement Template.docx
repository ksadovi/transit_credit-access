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8E944" w14:textId="77777777" w:rsidR="00764F8A" w:rsidRPr="00064546" w:rsidRDefault="00764F8A" w:rsidP="00262031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bookmarkStart w:id="0" w:name="_Hlk140493865"/>
      <w:r w:rsidRPr="00064546">
        <w:rPr>
          <w:rFonts w:ascii="Times New Roman" w:hAnsi="Times New Roman" w:cs="Times New Roman"/>
          <w:b/>
          <w:u w:val="single"/>
        </w:rPr>
        <w:t>Graduate Research Plan Statement</w:t>
      </w:r>
    </w:p>
    <w:p w14:paraId="13C9AF65" w14:textId="77777777" w:rsidR="00262031" w:rsidRPr="00064546" w:rsidRDefault="00262031" w:rsidP="00262031">
      <w:pPr>
        <w:pStyle w:val="NoSpacing"/>
        <w:rPr>
          <w:rFonts w:ascii="Times New Roman" w:hAnsi="Times New Roman" w:cs="Times New Roman"/>
        </w:rPr>
      </w:pPr>
    </w:p>
    <w:p w14:paraId="56AB06F3" w14:textId="77777777" w:rsidR="00764F8A" w:rsidRPr="00064546" w:rsidRDefault="00764F8A" w:rsidP="00262031">
      <w:pPr>
        <w:pStyle w:val="NoSpacing"/>
        <w:rPr>
          <w:rFonts w:ascii="Times New Roman" w:hAnsi="Times New Roman" w:cs="Times New Roman"/>
        </w:rPr>
      </w:pPr>
    </w:p>
    <w:p w14:paraId="7A367C61" w14:textId="77777777" w:rsidR="0063522D" w:rsidRPr="00064546" w:rsidRDefault="0063522D" w:rsidP="00262031">
      <w:pPr>
        <w:pStyle w:val="NoSpacing"/>
        <w:rPr>
          <w:rFonts w:ascii="Times New Roman" w:hAnsi="Times New Roman" w:cs="Times New Roman"/>
        </w:rPr>
      </w:pPr>
    </w:p>
    <w:p w14:paraId="174E88DB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3AE4F786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7CF8B1D5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6BCB36A1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6DFBC13C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6E3119A6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6CB1E312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7F612DC9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4E2668C9" w14:textId="77777777" w:rsidR="0063522D" w:rsidRPr="00064546" w:rsidRDefault="0063522D" w:rsidP="00262031">
      <w:pPr>
        <w:pStyle w:val="NoSpacing"/>
        <w:rPr>
          <w:rFonts w:ascii="Times New Roman" w:hAnsi="Times New Roman" w:cs="Times New Roman"/>
        </w:rPr>
      </w:pPr>
    </w:p>
    <w:p w14:paraId="328ECF19" w14:textId="77777777" w:rsidR="0063522D" w:rsidRPr="00064546" w:rsidRDefault="0063522D" w:rsidP="00262031">
      <w:pPr>
        <w:pStyle w:val="NoSpacing"/>
        <w:rPr>
          <w:rFonts w:ascii="Times New Roman" w:hAnsi="Times New Roman" w:cs="Times New Roman"/>
        </w:rPr>
      </w:pPr>
    </w:p>
    <w:p w14:paraId="2BABB106" w14:textId="3B206D46" w:rsidR="00764F8A" w:rsidRPr="00064546" w:rsidRDefault="00764F8A" w:rsidP="00262031">
      <w:pPr>
        <w:pStyle w:val="NoSpacing"/>
        <w:rPr>
          <w:rFonts w:ascii="Times New Roman" w:hAnsi="Times New Roman" w:cs="Times New Roman"/>
          <w:b/>
        </w:rPr>
      </w:pPr>
      <w:r w:rsidRPr="00064546">
        <w:rPr>
          <w:rFonts w:ascii="Times New Roman" w:hAnsi="Times New Roman" w:cs="Times New Roman"/>
          <w:b/>
        </w:rPr>
        <w:t>Intellectual Merit</w:t>
      </w:r>
      <w:r w:rsidR="008D7EBF" w:rsidRPr="00064546">
        <w:rPr>
          <w:rFonts w:ascii="Times New Roman" w:hAnsi="Times New Roman" w:cs="Times New Roman"/>
          <w:b/>
        </w:rPr>
        <w:t xml:space="preserve"> </w:t>
      </w:r>
    </w:p>
    <w:p w14:paraId="74B2FCD5" w14:textId="77777777" w:rsidR="00764F8A" w:rsidRPr="00064546" w:rsidRDefault="00D778A2" w:rsidP="00262031">
      <w:pPr>
        <w:pStyle w:val="NoSpacing"/>
        <w:rPr>
          <w:rFonts w:ascii="Times New Roman" w:hAnsi="Times New Roman" w:cs="Times New Roman"/>
        </w:rPr>
      </w:pPr>
      <w:r w:rsidRPr="00064546">
        <w:rPr>
          <w:rFonts w:ascii="Times New Roman" w:hAnsi="Times New Roman" w:cs="Times New Roman"/>
        </w:rPr>
        <w:t>State your Intellectual Merit</w:t>
      </w:r>
      <w:r w:rsidR="00421335" w:rsidRPr="00064546">
        <w:rPr>
          <w:rFonts w:ascii="Times New Roman" w:hAnsi="Times New Roman" w:cs="Times New Roman"/>
        </w:rPr>
        <w:t>.</w:t>
      </w:r>
      <w:r w:rsidR="00064546" w:rsidRPr="00064546">
        <w:rPr>
          <w:rFonts w:ascii="Times New Roman" w:hAnsi="Times New Roman" w:cs="Times New Roman"/>
        </w:rPr>
        <w:t xml:space="preserve"> </w:t>
      </w:r>
      <w:bookmarkStart w:id="1" w:name="_Hlk38283144"/>
      <w:r w:rsidR="00064546" w:rsidRPr="00064546">
        <w:rPr>
          <w:rFonts w:ascii="Times New Roman" w:hAnsi="Times New Roman" w:cs="Times New Roman"/>
          <w:b/>
          <w:bCs/>
          <w:u w:val="single"/>
        </w:rPr>
        <w:t>R</w:t>
      </w:r>
      <w:r w:rsidR="00517095">
        <w:rPr>
          <w:rFonts w:ascii="Times New Roman" w:hAnsi="Times New Roman" w:cs="Times New Roman"/>
          <w:b/>
          <w:bCs/>
          <w:u w:val="single"/>
        </w:rPr>
        <w:t>etain heading but r</w:t>
      </w:r>
      <w:r w:rsidR="00064546" w:rsidRPr="00064546">
        <w:rPr>
          <w:rFonts w:ascii="Times New Roman" w:hAnsi="Times New Roman" w:cs="Times New Roman"/>
          <w:b/>
          <w:bCs/>
          <w:u w:val="single"/>
        </w:rPr>
        <w:t>emov</w:t>
      </w:r>
      <w:r w:rsidR="00517095">
        <w:rPr>
          <w:rFonts w:ascii="Times New Roman" w:hAnsi="Times New Roman" w:cs="Times New Roman"/>
          <w:b/>
          <w:bCs/>
          <w:u w:val="single"/>
        </w:rPr>
        <w:t>e</w:t>
      </w:r>
      <w:r w:rsidR="00064546" w:rsidRPr="00064546">
        <w:rPr>
          <w:rFonts w:ascii="Times New Roman" w:hAnsi="Times New Roman" w:cs="Times New Roman"/>
          <w:b/>
          <w:bCs/>
          <w:u w:val="single"/>
        </w:rPr>
        <w:t xml:space="preserve"> this instructional text BEFORE you input your statement</w:t>
      </w:r>
      <w:r w:rsidR="00421335" w:rsidRPr="00064546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bookmarkEnd w:id="1"/>
    <w:p w14:paraId="119A666D" w14:textId="77777777" w:rsidR="00764F8A" w:rsidRPr="00064546" w:rsidRDefault="00764F8A" w:rsidP="00262031">
      <w:pPr>
        <w:pStyle w:val="NoSpacing"/>
        <w:rPr>
          <w:rFonts w:ascii="Times New Roman" w:hAnsi="Times New Roman" w:cs="Times New Roman"/>
        </w:rPr>
      </w:pPr>
    </w:p>
    <w:p w14:paraId="6B581E90" w14:textId="77777777" w:rsidR="00764F8A" w:rsidRPr="00064546" w:rsidRDefault="00764F8A" w:rsidP="00262031">
      <w:pPr>
        <w:pStyle w:val="NoSpacing"/>
        <w:rPr>
          <w:rFonts w:ascii="Times New Roman" w:hAnsi="Times New Roman" w:cs="Times New Roman"/>
        </w:rPr>
      </w:pPr>
    </w:p>
    <w:p w14:paraId="2E9978A5" w14:textId="77777777" w:rsidR="00764F8A" w:rsidRPr="00064546" w:rsidRDefault="00764F8A" w:rsidP="00262031">
      <w:pPr>
        <w:pStyle w:val="NoSpacing"/>
        <w:rPr>
          <w:rFonts w:ascii="Times New Roman" w:hAnsi="Times New Roman" w:cs="Times New Roman"/>
        </w:rPr>
      </w:pPr>
    </w:p>
    <w:p w14:paraId="50B60F02" w14:textId="77777777" w:rsidR="00764F8A" w:rsidRPr="00064546" w:rsidRDefault="00764F8A" w:rsidP="00262031">
      <w:pPr>
        <w:pStyle w:val="NoSpacing"/>
        <w:rPr>
          <w:rFonts w:ascii="Times New Roman" w:hAnsi="Times New Roman" w:cs="Times New Roman"/>
        </w:rPr>
      </w:pPr>
    </w:p>
    <w:p w14:paraId="736A9AFD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5BC8BEE4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3F5008B8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7C6B5727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3CFB6AFB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1443E3BF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0B84D195" w14:textId="77777777" w:rsidR="00FB76CA" w:rsidRPr="00064546" w:rsidRDefault="00FB76CA" w:rsidP="00262031">
      <w:pPr>
        <w:pStyle w:val="NoSpacing"/>
        <w:rPr>
          <w:rFonts w:ascii="Times New Roman" w:hAnsi="Times New Roman" w:cs="Times New Roman"/>
        </w:rPr>
      </w:pPr>
    </w:p>
    <w:p w14:paraId="016907A4" w14:textId="77777777" w:rsidR="00764F8A" w:rsidRPr="00064546" w:rsidRDefault="00764F8A" w:rsidP="00262031">
      <w:pPr>
        <w:pStyle w:val="NoSpacing"/>
        <w:rPr>
          <w:rFonts w:ascii="Times New Roman" w:hAnsi="Times New Roman" w:cs="Times New Roman"/>
          <w:b/>
        </w:rPr>
      </w:pPr>
      <w:r w:rsidRPr="00064546">
        <w:rPr>
          <w:rFonts w:ascii="Times New Roman" w:hAnsi="Times New Roman" w:cs="Times New Roman"/>
          <w:b/>
        </w:rPr>
        <w:t>Broader Impacts</w:t>
      </w:r>
      <w:r w:rsidR="008D7EBF" w:rsidRPr="00064546">
        <w:rPr>
          <w:rFonts w:ascii="Times New Roman" w:hAnsi="Times New Roman" w:cs="Times New Roman"/>
          <w:b/>
        </w:rPr>
        <w:t xml:space="preserve"> </w:t>
      </w:r>
    </w:p>
    <w:p w14:paraId="3556CF22" w14:textId="77777777" w:rsidR="00064546" w:rsidRPr="00064546" w:rsidRDefault="00262031" w:rsidP="00064546">
      <w:pPr>
        <w:pStyle w:val="NoSpacing"/>
        <w:rPr>
          <w:rFonts w:ascii="Times New Roman" w:hAnsi="Times New Roman" w:cs="Times New Roman"/>
        </w:rPr>
      </w:pPr>
      <w:r w:rsidRPr="00064546">
        <w:rPr>
          <w:rFonts w:ascii="Times New Roman" w:hAnsi="Times New Roman" w:cs="Times New Roman"/>
        </w:rPr>
        <w:t>State your Broader Impacts</w:t>
      </w:r>
      <w:r w:rsidR="00421335" w:rsidRPr="00064546">
        <w:rPr>
          <w:rFonts w:ascii="Times New Roman" w:hAnsi="Times New Roman" w:cs="Times New Roman"/>
        </w:rPr>
        <w:t xml:space="preserve">. </w:t>
      </w:r>
      <w:r w:rsidR="00064546" w:rsidRPr="00064546">
        <w:rPr>
          <w:rFonts w:ascii="Times New Roman" w:hAnsi="Times New Roman" w:cs="Times New Roman"/>
          <w:b/>
          <w:bCs/>
          <w:u w:val="single"/>
        </w:rPr>
        <w:t>Re</w:t>
      </w:r>
      <w:r w:rsidR="00517095">
        <w:rPr>
          <w:rFonts w:ascii="Times New Roman" w:hAnsi="Times New Roman" w:cs="Times New Roman"/>
          <w:b/>
          <w:bCs/>
          <w:u w:val="single"/>
        </w:rPr>
        <w:t>tain heading but re</w:t>
      </w:r>
      <w:r w:rsidR="00064546" w:rsidRPr="00064546">
        <w:rPr>
          <w:rFonts w:ascii="Times New Roman" w:hAnsi="Times New Roman" w:cs="Times New Roman"/>
          <w:b/>
          <w:bCs/>
          <w:u w:val="single"/>
        </w:rPr>
        <w:t>move this instructional text BEFORE you input your statement</w:t>
      </w:r>
      <w:r w:rsidR="00064546" w:rsidRPr="00064546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p w14:paraId="5E5519CD" w14:textId="77777777" w:rsidR="00764F8A" w:rsidRPr="00064546" w:rsidRDefault="00764F8A" w:rsidP="00262031">
      <w:pPr>
        <w:pStyle w:val="NoSpacing"/>
        <w:rPr>
          <w:rFonts w:ascii="Times New Roman" w:hAnsi="Times New Roman" w:cs="Times New Roman"/>
          <w:b/>
          <w:bCs/>
        </w:rPr>
      </w:pPr>
    </w:p>
    <w:p w14:paraId="01CBB9A3" w14:textId="77777777" w:rsidR="00764F8A" w:rsidRPr="00064546" w:rsidRDefault="00764F8A" w:rsidP="00262031">
      <w:pPr>
        <w:pStyle w:val="NoSpacing"/>
        <w:rPr>
          <w:rFonts w:ascii="Times New Roman" w:hAnsi="Times New Roman" w:cs="Times New Roman"/>
        </w:rPr>
      </w:pPr>
    </w:p>
    <w:p w14:paraId="7F9D4A13" w14:textId="77777777" w:rsidR="00764F8A" w:rsidRPr="00064546" w:rsidRDefault="00764F8A" w:rsidP="00262031">
      <w:pPr>
        <w:pStyle w:val="NoSpacing"/>
        <w:rPr>
          <w:rFonts w:ascii="Times New Roman" w:hAnsi="Times New Roman" w:cs="Times New Roman"/>
        </w:rPr>
      </w:pPr>
    </w:p>
    <w:p w14:paraId="502FAD05" w14:textId="77777777" w:rsidR="00764F8A" w:rsidRPr="00064546" w:rsidRDefault="00764F8A" w:rsidP="00262031">
      <w:pPr>
        <w:pStyle w:val="NoSpacing"/>
        <w:rPr>
          <w:rFonts w:ascii="Times New Roman" w:hAnsi="Times New Roman" w:cs="Times New Roman"/>
        </w:rPr>
      </w:pPr>
    </w:p>
    <w:p w14:paraId="500D7BCC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305318ED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7EF01170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5AD9F19E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76172505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70F41CDC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6004216D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19833608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59BC85CE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306612D1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56ECB3BE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51B8555E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27AFCCB8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1E4D72F5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1C3FD8C1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586B1CFC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2043C438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62CB558F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2D9E3826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29DCE48B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1A388110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04BC111E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3DE95842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3BEBA3D5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59F903A2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410D5536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378AE005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65C0ECC4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354809F3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27B27496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042F7902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2C420563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7BD581A0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48DACF16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0D47517E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040E01BB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286503D4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4650ABE4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1FDF156F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4C46015D" w14:textId="77777777" w:rsidR="008D7EBF" w:rsidRPr="00064546" w:rsidRDefault="008D7EBF" w:rsidP="00262031">
      <w:pPr>
        <w:pStyle w:val="NoSpacing"/>
        <w:rPr>
          <w:rFonts w:ascii="Times New Roman" w:hAnsi="Times New Roman" w:cs="Times New Roman"/>
        </w:rPr>
      </w:pPr>
    </w:p>
    <w:p w14:paraId="34AF35E9" w14:textId="77777777" w:rsidR="00356B96" w:rsidRPr="00064546" w:rsidRDefault="00356B96" w:rsidP="00262031">
      <w:pPr>
        <w:pStyle w:val="NoSpacing"/>
        <w:rPr>
          <w:rFonts w:ascii="Times New Roman" w:hAnsi="Times New Roman" w:cs="Times New Roman"/>
        </w:rPr>
      </w:pPr>
    </w:p>
    <w:p w14:paraId="40B3FF6A" w14:textId="77777777" w:rsidR="00356B96" w:rsidRPr="00064546" w:rsidRDefault="00356B96" w:rsidP="00262031">
      <w:pPr>
        <w:pStyle w:val="NoSpacing"/>
        <w:rPr>
          <w:rFonts w:ascii="Times New Roman" w:hAnsi="Times New Roman" w:cs="Times New Roman"/>
        </w:rPr>
      </w:pPr>
    </w:p>
    <w:p w14:paraId="545A6231" w14:textId="77777777" w:rsidR="001A5E98" w:rsidRPr="00064546" w:rsidRDefault="001A5E98" w:rsidP="00262031">
      <w:pPr>
        <w:pStyle w:val="NoSpacing"/>
        <w:rPr>
          <w:rFonts w:ascii="Times New Roman" w:hAnsi="Times New Roman" w:cs="Times New Roman"/>
          <w:b/>
        </w:rPr>
      </w:pPr>
    </w:p>
    <w:p w14:paraId="2A75E617" w14:textId="77777777" w:rsidR="00D66645" w:rsidRPr="00064546" w:rsidRDefault="001A0871" w:rsidP="00262031">
      <w:pPr>
        <w:pStyle w:val="NoSpacing"/>
        <w:rPr>
          <w:rFonts w:ascii="Times New Roman" w:hAnsi="Times New Roman" w:cs="Times New Roman"/>
        </w:rPr>
      </w:pPr>
      <w:r w:rsidRPr="00064546">
        <w:rPr>
          <w:rFonts w:ascii="Times New Roman" w:hAnsi="Times New Roman" w:cs="Times New Roman"/>
          <w:b/>
        </w:rPr>
        <w:t>References</w:t>
      </w:r>
      <w:r w:rsidR="00D66645" w:rsidRPr="00064546">
        <w:rPr>
          <w:rFonts w:ascii="Times New Roman" w:hAnsi="Times New Roman" w:cs="Times New Roman"/>
        </w:rPr>
        <w:t>.</w:t>
      </w:r>
    </w:p>
    <w:p w14:paraId="0808D69A" w14:textId="77777777" w:rsidR="001A5E98" w:rsidRDefault="001A0871" w:rsidP="00262031">
      <w:pPr>
        <w:pStyle w:val="NoSpacing"/>
        <w:rPr>
          <w:rFonts w:ascii="Times New Roman" w:hAnsi="Times New Roman" w:cs="Times New Roman"/>
          <w:b/>
          <w:bCs/>
          <w:color w:val="000000"/>
          <w:u w:val="single"/>
        </w:rPr>
      </w:pPr>
      <w:r w:rsidRPr="00064546">
        <w:rPr>
          <w:rFonts w:ascii="Times New Roman" w:hAnsi="Times New Roman" w:cs="Times New Roman"/>
        </w:rPr>
        <w:t>Times New Roman</w:t>
      </w:r>
      <w:r w:rsidR="001A5E98" w:rsidRPr="00064546">
        <w:rPr>
          <w:rFonts w:ascii="Times New Roman" w:hAnsi="Times New Roman" w:cs="Times New Roman"/>
        </w:rPr>
        <w:t>,</w:t>
      </w:r>
      <w:r w:rsidRPr="00064546">
        <w:rPr>
          <w:rFonts w:ascii="Times New Roman" w:hAnsi="Times New Roman" w:cs="Times New Roman"/>
        </w:rPr>
        <w:t xml:space="preserve"> 1</w:t>
      </w:r>
      <w:r w:rsidR="00D66645" w:rsidRPr="00064546">
        <w:rPr>
          <w:rFonts w:ascii="Times New Roman" w:hAnsi="Times New Roman" w:cs="Times New Roman"/>
        </w:rPr>
        <w:t>1</w:t>
      </w:r>
      <w:r w:rsidRPr="00064546">
        <w:rPr>
          <w:rFonts w:ascii="Times New Roman" w:hAnsi="Times New Roman" w:cs="Times New Roman"/>
        </w:rPr>
        <w:t>-pt.</w:t>
      </w:r>
      <w:r w:rsidR="001A5E98" w:rsidRPr="00064546">
        <w:rPr>
          <w:rFonts w:ascii="Times New Roman" w:hAnsi="Times New Roman" w:cs="Times New Roman"/>
        </w:rPr>
        <w:t>,</w:t>
      </w:r>
      <w:r w:rsidRPr="00064546">
        <w:rPr>
          <w:rFonts w:ascii="Times New Roman" w:hAnsi="Times New Roman" w:cs="Times New Roman"/>
        </w:rPr>
        <w:t xml:space="preserve"> single-spaced</w:t>
      </w:r>
      <w:r w:rsidR="00421335" w:rsidRPr="00064546">
        <w:rPr>
          <w:rFonts w:ascii="Times New Roman" w:hAnsi="Times New Roman" w:cs="Times New Roman"/>
        </w:rPr>
        <w:t xml:space="preserve">.  </w:t>
      </w:r>
      <w:r w:rsidR="00064546" w:rsidRPr="00064546">
        <w:rPr>
          <w:rFonts w:ascii="Times New Roman" w:hAnsi="Times New Roman" w:cs="Times New Roman"/>
          <w:b/>
          <w:bCs/>
          <w:u w:val="single"/>
        </w:rPr>
        <w:t xml:space="preserve">Remove </w:t>
      </w:r>
      <w:proofErr w:type="gramStart"/>
      <w:r w:rsidR="00064546" w:rsidRPr="00064546">
        <w:rPr>
          <w:rFonts w:ascii="Times New Roman" w:hAnsi="Times New Roman" w:cs="Times New Roman"/>
          <w:b/>
          <w:bCs/>
          <w:u w:val="single"/>
        </w:rPr>
        <w:t>all of</w:t>
      </w:r>
      <w:proofErr w:type="gramEnd"/>
      <w:r w:rsidR="00064546" w:rsidRPr="00064546">
        <w:rPr>
          <w:rFonts w:ascii="Times New Roman" w:hAnsi="Times New Roman" w:cs="Times New Roman"/>
          <w:b/>
          <w:bCs/>
          <w:u w:val="single"/>
        </w:rPr>
        <w:t xml:space="preserve"> this instructional text BEFORE you input your statement</w:t>
      </w:r>
      <w:r w:rsidR="00064546" w:rsidRPr="00064546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p w14:paraId="561D880B" w14:textId="77777777" w:rsidR="000F6480" w:rsidRDefault="000F6480" w:rsidP="00262031">
      <w:pPr>
        <w:pStyle w:val="NoSpacing"/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45F8ED61" w14:textId="77777777" w:rsidR="000F6480" w:rsidRDefault="000F6480" w:rsidP="00262031">
      <w:pPr>
        <w:pStyle w:val="NoSpacing"/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79B784D7" w14:textId="77777777" w:rsidR="000F6480" w:rsidRDefault="000F6480" w:rsidP="00262031">
      <w:pPr>
        <w:pStyle w:val="NoSpacing"/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10702DCF" w14:textId="77777777" w:rsidR="000F6480" w:rsidRDefault="000F6480" w:rsidP="00262031">
      <w:pPr>
        <w:pStyle w:val="NoSpacing"/>
        <w:rPr>
          <w:rFonts w:ascii="Times New Roman" w:hAnsi="Times New Roman" w:cs="Times New Roman"/>
          <w:b/>
          <w:bCs/>
          <w:color w:val="000000"/>
          <w:u w:val="single"/>
        </w:rPr>
      </w:pPr>
    </w:p>
    <w:bookmarkEnd w:id="0"/>
    <w:p w14:paraId="3A9A21DC" w14:textId="77777777" w:rsidR="000F6480" w:rsidRPr="00064546" w:rsidRDefault="000F6480" w:rsidP="00262031">
      <w:pPr>
        <w:pStyle w:val="NoSpacing"/>
        <w:rPr>
          <w:rFonts w:ascii="Times New Roman" w:hAnsi="Times New Roman" w:cs="Times New Roman"/>
        </w:rPr>
      </w:pPr>
    </w:p>
    <w:sectPr w:rsidR="000F6480" w:rsidRPr="00064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1F87F" w14:textId="77777777" w:rsidR="00724E18" w:rsidRDefault="00724E18" w:rsidP="00E111C3">
      <w:pPr>
        <w:spacing w:after="0" w:line="240" w:lineRule="auto"/>
      </w:pPr>
      <w:r>
        <w:separator/>
      </w:r>
    </w:p>
  </w:endnote>
  <w:endnote w:type="continuationSeparator" w:id="0">
    <w:p w14:paraId="7E6B6993" w14:textId="77777777" w:rsidR="00724E18" w:rsidRDefault="00724E18" w:rsidP="00E11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6BE4E" w14:textId="77777777" w:rsidR="00724E18" w:rsidRDefault="00724E18" w:rsidP="00E111C3">
      <w:pPr>
        <w:spacing w:after="0" w:line="240" w:lineRule="auto"/>
      </w:pPr>
      <w:r>
        <w:separator/>
      </w:r>
    </w:p>
  </w:footnote>
  <w:footnote w:type="continuationSeparator" w:id="0">
    <w:p w14:paraId="0DDE31DF" w14:textId="77777777" w:rsidR="00724E18" w:rsidRDefault="00724E18" w:rsidP="00E111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F9"/>
    <w:rsid w:val="000315DA"/>
    <w:rsid w:val="00064546"/>
    <w:rsid w:val="00071E4C"/>
    <w:rsid w:val="0008740B"/>
    <w:rsid w:val="000F6480"/>
    <w:rsid w:val="00100A2E"/>
    <w:rsid w:val="00135EA5"/>
    <w:rsid w:val="00154F3C"/>
    <w:rsid w:val="0017255E"/>
    <w:rsid w:val="001901F6"/>
    <w:rsid w:val="001A0871"/>
    <w:rsid w:val="001A5E98"/>
    <w:rsid w:val="001B2189"/>
    <w:rsid w:val="001D66F0"/>
    <w:rsid w:val="001F0156"/>
    <w:rsid w:val="00253059"/>
    <w:rsid w:val="00262031"/>
    <w:rsid w:val="002A3234"/>
    <w:rsid w:val="002C363E"/>
    <w:rsid w:val="00340E6D"/>
    <w:rsid w:val="00356B96"/>
    <w:rsid w:val="0039225F"/>
    <w:rsid w:val="003D3CD7"/>
    <w:rsid w:val="00421335"/>
    <w:rsid w:val="004A1A17"/>
    <w:rsid w:val="004B5573"/>
    <w:rsid w:val="00517095"/>
    <w:rsid w:val="0052560E"/>
    <w:rsid w:val="00547444"/>
    <w:rsid w:val="00575F2C"/>
    <w:rsid w:val="005D21C6"/>
    <w:rsid w:val="006252FA"/>
    <w:rsid w:val="0063522D"/>
    <w:rsid w:val="006A6AE7"/>
    <w:rsid w:val="00724E18"/>
    <w:rsid w:val="00764F8A"/>
    <w:rsid w:val="00773ED1"/>
    <w:rsid w:val="007A3C2E"/>
    <w:rsid w:val="007F02F9"/>
    <w:rsid w:val="00861701"/>
    <w:rsid w:val="008D7EBF"/>
    <w:rsid w:val="008E6DF3"/>
    <w:rsid w:val="009853C8"/>
    <w:rsid w:val="009C0D08"/>
    <w:rsid w:val="00B01594"/>
    <w:rsid w:val="00B82C1A"/>
    <w:rsid w:val="00BB5F2A"/>
    <w:rsid w:val="00C05B07"/>
    <w:rsid w:val="00C406F4"/>
    <w:rsid w:val="00C70B94"/>
    <w:rsid w:val="00C961AC"/>
    <w:rsid w:val="00D008E3"/>
    <w:rsid w:val="00D16488"/>
    <w:rsid w:val="00D61D32"/>
    <w:rsid w:val="00D66645"/>
    <w:rsid w:val="00D7510D"/>
    <w:rsid w:val="00D778A2"/>
    <w:rsid w:val="00D91BE9"/>
    <w:rsid w:val="00DD0F2E"/>
    <w:rsid w:val="00DD26C9"/>
    <w:rsid w:val="00E111C3"/>
    <w:rsid w:val="00E8758E"/>
    <w:rsid w:val="00FB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B9125"/>
  <w15:chartTrackingRefBased/>
  <w15:docId w15:val="{54CBDFDB-D681-4986-B977-7008ADBD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1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1C3"/>
  </w:style>
  <w:style w:type="paragraph" w:styleId="Footer">
    <w:name w:val="footer"/>
    <w:basedOn w:val="Normal"/>
    <w:link w:val="FooterChar"/>
    <w:uiPriority w:val="99"/>
    <w:unhideWhenUsed/>
    <w:rsid w:val="00E11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1C3"/>
  </w:style>
  <w:style w:type="paragraph" w:styleId="NoSpacing">
    <w:name w:val="No Spacing"/>
    <w:uiPriority w:val="1"/>
    <w:qFormat/>
    <w:rsid w:val="00D7510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4F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F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1kms01\Downloads\GRFP_Graduate_Research_Plan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91317-C35D-4FDE-AFBF-243FAB3B7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GRFP_Graduate_Research_Plan_Template.dotx</Template>
  <TotalTime>6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5</cp:revision>
  <cp:lastPrinted>2019-03-20T20:08:00Z</cp:lastPrinted>
  <dcterms:created xsi:type="dcterms:W3CDTF">2023-04-20T18:30:00Z</dcterms:created>
  <dcterms:modified xsi:type="dcterms:W3CDTF">2023-09-13T14:52:00Z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d9004a99-de0b-4cb6-b492-fc7dda2bbb72</vt:lpwstr>
  </property>
  <property fmtid="{D5CDD505-2E9C-101B-9397-08002B2CF9AE}" pid="3" name="MSIP_Label_293f6cd6-a6e2-458d-9e37-89907b97b89a_Enabled">
    <vt:lpwstr>true</vt:lpwstr>
  </property>
  <property fmtid="{D5CDD505-2E9C-101B-9397-08002B2CF9AE}" pid="4" name="MSIP_Label_293f6cd6-a6e2-458d-9e37-89907b97b89a_SetDate">
    <vt:lpwstr>2023-07-17T17:44:21Z</vt:lpwstr>
  </property>
  <property fmtid="{D5CDD505-2E9C-101B-9397-08002B2CF9AE}" pid="5" name="MSIP_Label_293f6cd6-a6e2-458d-9e37-89907b97b89a_Method">
    <vt:lpwstr>Privileged</vt:lpwstr>
  </property>
  <property fmtid="{D5CDD505-2E9C-101B-9397-08002B2CF9AE}" pid="6" name="MSIP_Label_293f6cd6-a6e2-458d-9e37-89907b97b89a_Name">
    <vt:lpwstr>CLASS II FOMC - RESTRICTED FR -- FRSONLY</vt:lpwstr>
  </property>
  <property fmtid="{D5CDD505-2E9C-101B-9397-08002B2CF9AE}" pid="7" name="MSIP_Label_293f6cd6-a6e2-458d-9e37-89907b97b89a_SiteId">
    <vt:lpwstr>87bb2570-5c1e-4973-9c37-09257a95aeb1</vt:lpwstr>
  </property>
  <property fmtid="{D5CDD505-2E9C-101B-9397-08002B2CF9AE}" pid="8" name="MSIP_Label_293f6cd6-a6e2-458d-9e37-89907b97b89a_ActionId">
    <vt:lpwstr>e3a8fb50-4a9a-4f0b-a47a-c35018e9e295</vt:lpwstr>
  </property>
  <property fmtid="{D5CDD505-2E9C-101B-9397-08002B2CF9AE}" pid="9" name="MSIP_Label_293f6cd6-a6e2-458d-9e37-89907b97b89a_ContentBits">
    <vt:lpwstr>1</vt:lpwstr>
  </property>
</Properties>
</file>